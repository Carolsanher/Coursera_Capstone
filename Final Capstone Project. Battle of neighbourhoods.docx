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CCB1E" w14:textId="068F20D1" w:rsidR="00D077E9" w:rsidRDefault="00D50B30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26695CF6" wp14:editId="66080B33">
            <wp:simplePos x="0" y="0"/>
            <wp:positionH relativeFrom="column">
              <wp:posOffset>-750570</wp:posOffset>
            </wp:positionH>
            <wp:positionV relativeFrom="page">
              <wp:posOffset>-9525</wp:posOffset>
            </wp:positionV>
            <wp:extent cx="7760970" cy="10077450"/>
            <wp:effectExtent l="0" t="0" r="0" b="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0863963A" wp14:editId="411CE911">
                <wp:extent cx="6309360" cy="2674189"/>
                <wp:effectExtent l="0" t="0" r="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26741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27CFC" w14:textId="77777777" w:rsidR="003051A8" w:rsidRDefault="003051A8" w:rsidP="00D50B30">
                            <w:pPr>
                              <w:pStyle w:val="Title"/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IBM Data Science</w:t>
                            </w:r>
                          </w:p>
                          <w:p w14:paraId="1F9EC104" w14:textId="671DD35D" w:rsidR="00D50B30" w:rsidRDefault="00D50B30" w:rsidP="00D50B30">
                            <w:pPr>
                              <w:pStyle w:val="Title"/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Capstone project: </w:t>
                            </w:r>
                          </w:p>
                          <w:p w14:paraId="285F82F5" w14:textId="77777777" w:rsidR="00D50B30" w:rsidRPr="00D50B30" w:rsidRDefault="00D50B30" w:rsidP="00D50B30">
                            <w:pPr>
                              <w:pStyle w:val="Title"/>
                              <w:spacing w:after="0"/>
                              <w:rPr>
                                <w:lang w:val="en-GB"/>
                              </w:rPr>
                            </w:pPr>
                            <w:r w:rsidRPr="00D50B30">
                              <w:rPr>
                                <w:lang w:val="en-GB"/>
                              </w:rPr>
                              <w:t>Battle of the neighbourhoods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63963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496.8pt;height:2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" filled="f" stroked="f" strokeweight=".5pt">
                <v:textbox>
                  <w:txbxContent>
                    <w:p w14:paraId="7E427CFC" w14:textId="77777777" w:rsidR="003051A8" w:rsidRDefault="003051A8" w:rsidP="00D50B30">
                      <w:pPr>
                        <w:pStyle w:val="Title"/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IBM Data Science</w:t>
                      </w:r>
                    </w:p>
                    <w:p w14:paraId="1F9EC104" w14:textId="671DD35D" w:rsidR="00D50B30" w:rsidRDefault="00D50B30" w:rsidP="00D50B30">
                      <w:pPr>
                        <w:pStyle w:val="Title"/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Capstone project: </w:t>
                      </w:r>
                    </w:p>
                    <w:p w14:paraId="285F82F5" w14:textId="77777777" w:rsidR="00D50B30" w:rsidRPr="00D50B30" w:rsidRDefault="00D50B30" w:rsidP="00D50B30">
                      <w:pPr>
                        <w:pStyle w:val="Title"/>
                        <w:spacing w:after="0"/>
                        <w:rPr>
                          <w:lang w:val="en-GB"/>
                        </w:rPr>
                      </w:pPr>
                      <w:r w:rsidRPr="00D50B30">
                        <w:rPr>
                          <w:lang w:val="en-GB"/>
                        </w:rPr>
                        <w:t>Battle of the neighbourhoods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F2263" w14:textId="102B6573" w:rsidR="00D077E9" w:rsidRDefault="003051A8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35D2113" wp14:editId="63EF7CDF">
                <wp:simplePos x="0" y="0"/>
                <wp:positionH relativeFrom="column">
                  <wp:posOffset>-748773</wp:posOffset>
                </wp:positionH>
                <wp:positionV relativeFrom="page">
                  <wp:posOffset>9074989</wp:posOffset>
                </wp:positionV>
                <wp:extent cx="7760970" cy="967620"/>
                <wp:effectExtent l="0" t="0" r="0" b="444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96762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7B67F" w14:textId="6BDFB455" w:rsidR="003051A8" w:rsidRDefault="003051A8" w:rsidP="003051A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Carolina Sanchez Hernandez</w:t>
                            </w:r>
                          </w:p>
                          <w:p w14:paraId="00160CA1" w14:textId="378BE8E2" w:rsidR="003051A8" w:rsidRPr="003051A8" w:rsidRDefault="003051A8" w:rsidP="003051A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Ju</w:t>
                            </w:r>
                            <w:r w:rsidR="00587CB2">
                              <w:rPr>
                                <w:lang w:val="en-GB"/>
                              </w:rPr>
                              <w:t>ly</w:t>
                            </w:r>
                            <w:bookmarkStart w:id="0" w:name="_GoBack"/>
                            <w:bookmarkEnd w:id="0"/>
                            <w:r>
                              <w:rPr>
                                <w:lang w:val="en-GB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D2113" id="Rectangle 2" o:spid="_x0000_s1027" alt="colored rectangle" style="position:absolute;margin-left:-58.95pt;margin-top:714.55pt;width:611.1pt;height:76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" fillcolor="#34aba2 [3206]" stroked="f" strokeweight="2pt">
                <v:textbox>
                  <w:txbxContent>
                    <w:p w14:paraId="3987B67F" w14:textId="6BDFB455" w:rsidR="003051A8" w:rsidRDefault="003051A8" w:rsidP="003051A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Carolina Sanchez Hernandez</w:t>
                      </w:r>
                    </w:p>
                    <w:p w14:paraId="00160CA1" w14:textId="378BE8E2" w:rsidR="003051A8" w:rsidRPr="003051A8" w:rsidRDefault="003051A8" w:rsidP="003051A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Ju</w:t>
                      </w:r>
                      <w:r w:rsidR="00587CB2">
                        <w:rPr>
                          <w:lang w:val="en-GB"/>
                        </w:rPr>
                        <w:t>ly</w:t>
                      </w:r>
                      <w:bookmarkStart w:id="1" w:name="_GoBack"/>
                      <w:bookmarkEnd w:id="1"/>
                      <w:r>
                        <w:rPr>
                          <w:lang w:val="en-GB"/>
                        </w:rPr>
                        <w:t xml:space="preserve"> 2020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45BE0704" wp14:editId="4EB02EA3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br w:type="page"/>
      </w:r>
    </w:p>
    <w:p w14:paraId="29E7138C" w14:textId="619630FC" w:rsidR="00D077E9" w:rsidRDefault="00620B54" w:rsidP="00D077E9">
      <w:pPr>
        <w:pStyle w:val="Heading1"/>
      </w:pPr>
      <w:r>
        <w:lastRenderedPageBreak/>
        <w:t>Introduction</w:t>
      </w:r>
    </w:p>
    <w:p w14:paraId="4473B812" w14:textId="105892E4" w:rsidR="0087605E" w:rsidRDefault="00620B54" w:rsidP="00620B54">
      <w:pPr>
        <w:pStyle w:val="Content"/>
        <w:rPr>
          <w:shd w:val="clear" w:color="auto" w:fill="FFFFFF"/>
        </w:rPr>
      </w:pPr>
      <w:r>
        <w:rPr>
          <w:shd w:val="clear" w:color="auto" w:fill="FFFFFF"/>
        </w:rPr>
        <w:t xml:space="preserve">The aim of this project is to identify juice bars in the different </w:t>
      </w:r>
      <w:r w:rsidR="00815F09">
        <w:rPr>
          <w:shd w:val="clear" w:color="auto" w:fill="FFFFFF"/>
        </w:rPr>
        <w:t>neighborhoods</w:t>
      </w:r>
      <w:r>
        <w:rPr>
          <w:shd w:val="clear" w:color="auto" w:fill="FFFFFF"/>
        </w:rPr>
        <w:t xml:space="preserve"> of the Bay Area and to find out the best possible </w:t>
      </w:r>
      <w:r w:rsidR="00815F09">
        <w:rPr>
          <w:shd w:val="clear" w:color="auto" w:fill="FFFFFF"/>
        </w:rPr>
        <w:t>neighborhoods</w:t>
      </w:r>
      <w:r>
        <w:rPr>
          <w:shd w:val="clear" w:color="auto" w:fill="FFFFFF"/>
        </w:rPr>
        <w:t xml:space="preserve"> or areas where we could locate  a new juice bar. The criteria we will use for this </w:t>
      </w:r>
      <w:r w:rsidR="00D721D4">
        <w:rPr>
          <w:shd w:val="clear" w:color="auto" w:fill="FFFFFF"/>
        </w:rPr>
        <w:t>is</w:t>
      </w:r>
      <w:r>
        <w:rPr>
          <w:shd w:val="clear" w:color="auto" w:fill="FFFFFF"/>
        </w:rPr>
        <w:t xml:space="preserve"> proximity </w:t>
      </w:r>
      <w:r w:rsidR="00D721D4">
        <w:rPr>
          <w:shd w:val="clear" w:color="auto" w:fill="FFFFFF"/>
        </w:rPr>
        <w:t xml:space="preserve"> to</w:t>
      </w:r>
      <w:r>
        <w:rPr>
          <w:shd w:val="clear" w:color="auto" w:fill="FFFFFF"/>
        </w:rPr>
        <w:t xml:space="preserve"> gyms</w:t>
      </w:r>
      <w:r w:rsidR="00D721D4">
        <w:rPr>
          <w:shd w:val="clear" w:color="auto" w:fill="FFFFFF"/>
        </w:rPr>
        <w:t xml:space="preserve"> and wellness centers</w:t>
      </w:r>
      <w:r>
        <w:rPr>
          <w:shd w:val="clear" w:color="auto" w:fill="FFFFFF"/>
        </w:rPr>
        <w:t xml:space="preserve">. </w:t>
      </w:r>
      <w:r w:rsidR="00D721D4">
        <w:rPr>
          <w:shd w:val="clear" w:color="auto" w:fill="FFFFFF"/>
        </w:rPr>
        <w:t>Both</w:t>
      </w:r>
      <w:r>
        <w:rPr>
          <w:shd w:val="clear" w:color="auto" w:fill="FFFFFF"/>
        </w:rPr>
        <w:t xml:space="preserve"> have a very high probability of having a high percentage of customer base that might consume natural juices as part of a healthy life style. </w:t>
      </w:r>
    </w:p>
    <w:p w14:paraId="057880F8" w14:textId="7AF84EBB" w:rsidR="00620B54" w:rsidRDefault="00620B54" w:rsidP="00620B54">
      <w:pPr>
        <w:pStyle w:val="Content"/>
        <w:rPr>
          <w:shd w:val="clear" w:color="auto" w:fill="FFFFFF"/>
        </w:rPr>
      </w:pPr>
    </w:p>
    <w:p w14:paraId="22F15552" w14:textId="5CCD3C10" w:rsidR="00620B54" w:rsidRDefault="00620B54" w:rsidP="00620B54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Business case</w:t>
      </w:r>
    </w:p>
    <w:p w14:paraId="423871D5" w14:textId="7177CAE8" w:rsidR="008E3981" w:rsidRDefault="00620B54" w:rsidP="00620B54">
      <w:pPr>
        <w:pStyle w:val="Content"/>
        <w:rPr>
          <w:shd w:val="clear" w:color="auto" w:fill="FFFFFF"/>
        </w:rPr>
      </w:pPr>
      <w:r>
        <w:rPr>
          <w:shd w:val="clear" w:color="auto" w:fill="FFFFFF"/>
        </w:rPr>
        <w:t>The Juice business has bee</w:t>
      </w:r>
      <w:r w:rsidR="00203DCE">
        <w:rPr>
          <w:shd w:val="clear" w:color="auto" w:fill="FFFFFF"/>
        </w:rPr>
        <w:t>n</w:t>
      </w:r>
      <w:r>
        <w:rPr>
          <w:shd w:val="clear" w:color="auto" w:fill="FFFFFF"/>
        </w:rPr>
        <w:t xml:space="preserve"> thriving over the past few years but there is still room for expansion and diversification. This element of</w:t>
      </w:r>
      <w:r w:rsidR="00203DCE">
        <w:rPr>
          <w:shd w:val="clear" w:color="auto" w:fill="FFFFFF"/>
        </w:rPr>
        <w:t xml:space="preserve"> a</w:t>
      </w:r>
      <w:r>
        <w:rPr>
          <w:shd w:val="clear" w:color="auto" w:fill="FFFFFF"/>
        </w:rPr>
        <w:t xml:space="preserve"> healthy </w:t>
      </w:r>
      <w:r w:rsidR="00203DCE">
        <w:rPr>
          <w:shd w:val="clear" w:color="auto" w:fill="FFFFFF"/>
        </w:rPr>
        <w:t>lifestyle</w:t>
      </w:r>
      <w:r>
        <w:rPr>
          <w:shd w:val="clear" w:color="auto" w:fill="FFFFFF"/>
        </w:rPr>
        <w:t xml:space="preserve"> seems to be associated with other trends such as exercising and moving away from conventional beverages such as tea or coffee. </w:t>
      </w:r>
    </w:p>
    <w:p w14:paraId="1BB01B3F" w14:textId="14E1EDA1" w:rsidR="008E3981" w:rsidRDefault="008E3981" w:rsidP="00620B54">
      <w:pPr>
        <w:pStyle w:val="Content"/>
        <w:rPr>
          <w:shd w:val="clear" w:color="auto" w:fill="FFFFFF"/>
        </w:rPr>
      </w:pPr>
      <w:r>
        <w:rPr>
          <w:shd w:val="clear" w:color="auto" w:fill="FFFFFF"/>
        </w:rPr>
        <w:t xml:space="preserve">San Francisco has 16 gyms and other wellness businesses per square mile, according to the 2020 Wellness Index released by Mindbody, a wellness technology platform. </w:t>
      </w:r>
      <w:r w:rsidR="00815F09">
        <w:rPr>
          <w:rFonts w:ascii="Helvetica" w:hAnsi="Helvetica" w:cs="Helvetica"/>
          <w:b/>
          <w:bCs/>
          <w:color w:val="111111"/>
          <w:sz w:val="30"/>
          <w:szCs w:val="30"/>
          <w:shd w:val="clear" w:color="auto" w:fill="FFFFFF"/>
        </w:rPr>
        <w:t>It's indicative of millennials' priorities: They'll shell out for pricey gym memberships, boutique fitness classes, and wellness treatments</w:t>
      </w:r>
    </w:p>
    <w:p w14:paraId="181822BC" w14:textId="77777777" w:rsidR="008E3981" w:rsidRDefault="008E3981" w:rsidP="00620B54">
      <w:pPr>
        <w:pStyle w:val="Content"/>
        <w:rPr>
          <w:shd w:val="clear" w:color="auto" w:fill="FFFFFF"/>
        </w:rPr>
      </w:pPr>
    </w:p>
    <w:p w14:paraId="488618C4" w14:textId="3B2E9CE9" w:rsidR="00620B54" w:rsidRDefault="00815F09" w:rsidP="00620B54">
      <w:pPr>
        <w:pStyle w:val="Content"/>
        <w:rPr>
          <w:shd w:val="clear" w:color="auto" w:fill="FFFFFF"/>
        </w:rPr>
      </w:pPr>
      <w:r>
        <w:rPr>
          <w:shd w:val="clear" w:color="auto" w:fill="FFFFFF"/>
        </w:rPr>
        <w:t>G</w:t>
      </w:r>
      <w:r w:rsidR="00620B54">
        <w:rPr>
          <w:shd w:val="clear" w:color="auto" w:fill="FFFFFF"/>
        </w:rPr>
        <w:t>yms</w:t>
      </w:r>
      <w:r>
        <w:rPr>
          <w:shd w:val="clear" w:color="auto" w:fill="FFFFFF"/>
        </w:rPr>
        <w:t xml:space="preserve"> and wellness centers</w:t>
      </w:r>
      <w:r w:rsidR="00620B54">
        <w:rPr>
          <w:shd w:val="clear" w:color="auto" w:fill="FFFFFF"/>
        </w:rPr>
        <w:t xml:space="preserve"> have a very high probability of having a high percentage of customer base that might consume natural juices as part of a healthy </w:t>
      </w:r>
      <w:r w:rsidR="00203DCE">
        <w:rPr>
          <w:shd w:val="clear" w:color="auto" w:fill="FFFFFF"/>
        </w:rPr>
        <w:t>lifestyle</w:t>
      </w:r>
      <w:r w:rsidR="00620B54">
        <w:rPr>
          <w:shd w:val="clear" w:color="auto" w:fill="FFFFFF"/>
        </w:rPr>
        <w:t>. Therefore</w:t>
      </w:r>
      <w:r w:rsidR="00203DCE">
        <w:rPr>
          <w:shd w:val="clear" w:color="auto" w:fill="FFFFFF"/>
        </w:rPr>
        <w:t>, this project would explore different areas</w:t>
      </w:r>
      <w:r w:rsidR="00242146">
        <w:rPr>
          <w:shd w:val="clear" w:color="auto" w:fill="FFFFFF"/>
        </w:rPr>
        <w:t xml:space="preserve"> of the Bay area of San Francisco</w:t>
      </w:r>
      <w:r w:rsidR="00203DCE">
        <w:rPr>
          <w:shd w:val="clear" w:color="auto" w:fill="FFFFFF"/>
        </w:rPr>
        <w:t xml:space="preserve"> where we can find these venues, current juice bars </w:t>
      </w:r>
      <w:r w:rsidR="00242146">
        <w:rPr>
          <w:shd w:val="clear" w:color="auto" w:fill="FFFFFF"/>
        </w:rPr>
        <w:t xml:space="preserve"> and where they </w:t>
      </w:r>
      <w:r w:rsidR="00203DCE">
        <w:rPr>
          <w:shd w:val="clear" w:color="auto" w:fill="FFFFFF"/>
        </w:rPr>
        <w:t>are located and</w:t>
      </w:r>
      <w:r w:rsidR="00242146">
        <w:rPr>
          <w:shd w:val="clear" w:color="auto" w:fill="FFFFFF"/>
        </w:rPr>
        <w:t>,</w:t>
      </w:r>
      <w:r w:rsidR="00203DCE">
        <w:rPr>
          <w:shd w:val="clear" w:color="auto" w:fill="FFFFFF"/>
        </w:rPr>
        <w:t xml:space="preserve"> </w:t>
      </w:r>
      <w:r w:rsidR="00242146">
        <w:rPr>
          <w:shd w:val="clear" w:color="auto" w:fill="FFFFFF"/>
        </w:rPr>
        <w:t xml:space="preserve">after exploring the data, </w:t>
      </w:r>
      <w:r w:rsidR="00620B54">
        <w:rPr>
          <w:shd w:val="clear" w:color="auto" w:fill="FFFFFF"/>
        </w:rPr>
        <w:t xml:space="preserve">selecting the right </w:t>
      </w:r>
      <w:r>
        <w:rPr>
          <w:shd w:val="clear" w:color="auto" w:fill="FFFFFF"/>
        </w:rPr>
        <w:t>neighborhood</w:t>
      </w:r>
      <w:r w:rsidR="00620B54">
        <w:rPr>
          <w:shd w:val="clear" w:color="auto" w:fill="FFFFFF"/>
        </w:rPr>
        <w:t xml:space="preserve"> </w:t>
      </w:r>
      <w:r w:rsidR="00242146">
        <w:rPr>
          <w:shd w:val="clear" w:color="auto" w:fill="FFFFFF"/>
        </w:rPr>
        <w:t xml:space="preserve">that </w:t>
      </w:r>
      <w:r w:rsidR="00620B54">
        <w:rPr>
          <w:shd w:val="clear" w:color="auto" w:fill="FFFFFF"/>
        </w:rPr>
        <w:t>would provide the new business venture with enough customers to create a profit.</w:t>
      </w:r>
    </w:p>
    <w:p w14:paraId="304E5890" w14:textId="48A85E49" w:rsidR="009A4BA5" w:rsidRDefault="009A4BA5" w:rsidP="00620B54">
      <w:pPr>
        <w:pStyle w:val="Content"/>
        <w:rPr>
          <w:shd w:val="clear" w:color="auto" w:fill="FFFFFF"/>
        </w:rPr>
      </w:pPr>
    </w:p>
    <w:p w14:paraId="7E35E56A" w14:textId="304E2BAC" w:rsidR="009A4BA5" w:rsidRDefault="009A4BA5" w:rsidP="009A4BA5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Data</w:t>
      </w:r>
    </w:p>
    <w:p w14:paraId="1F7EF8B1" w14:textId="6E7C4FBD" w:rsidR="00B95469" w:rsidRDefault="009A4BA5" w:rsidP="009A4BA5">
      <w:pPr>
        <w:rPr>
          <w:b w:val="0"/>
          <w:bCs/>
          <w:noProof/>
          <w:shd w:val="clear" w:color="auto" w:fill="FFFFFF"/>
        </w:rPr>
      </w:pPr>
      <w:r w:rsidRPr="009A4BA5">
        <w:rPr>
          <w:b w:val="0"/>
          <w:bCs/>
          <w:shd w:val="clear" w:color="auto" w:fill="FFFFFF"/>
        </w:rPr>
        <w:t>The data used for the above analysis</w:t>
      </w:r>
      <w:r w:rsidR="002F5444">
        <w:rPr>
          <w:b w:val="0"/>
          <w:bCs/>
          <w:shd w:val="clear" w:color="auto" w:fill="FFFFFF"/>
        </w:rPr>
        <w:t xml:space="preserve"> consist of </w:t>
      </w:r>
      <w:r w:rsidR="00995230">
        <w:rPr>
          <w:b w:val="0"/>
          <w:bCs/>
          <w:shd w:val="clear" w:color="auto" w:fill="FFFFFF"/>
        </w:rPr>
        <w:t>data extracted from</w:t>
      </w:r>
      <w:r w:rsidR="00BE656D">
        <w:rPr>
          <w:b w:val="0"/>
          <w:bCs/>
          <w:shd w:val="clear" w:color="auto" w:fill="FFFFFF"/>
        </w:rPr>
        <w:t xml:space="preserve"> </w:t>
      </w:r>
      <w:hyperlink r:id="rId12" w:history="1">
        <w:r w:rsidR="008E5B88" w:rsidRPr="004B145B">
          <w:rPr>
            <w:rStyle w:val="Hyperlink"/>
            <w:b w:val="0"/>
            <w:bCs/>
            <w:shd w:val="clear" w:color="auto" w:fill="FFFFFF"/>
          </w:rPr>
          <w:t>http://www.healthysf.org/bdi/outcomes/zipmap.htm</w:t>
        </w:r>
      </w:hyperlink>
      <w:r w:rsidR="008E5B88">
        <w:rPr>
          <w:b w:val="0"/>
          <w:bCs/>
          <w:shd w:val="clear" w:color="auto" w:fill="FFFFFF"/>
        </w:rPr>
        <w:t xml:space="preserve"> in order to get neighborhoods and zip codes. </w:t>
      </w:r>
      <w:r w:rsidR="00995230">
        <w:rPr>
          <w:b w:val="0"/>
          <w:bCs/>
          <w:shd w:val="clear" w:color="auto" w:fill="FFFFFF"/>
        </w:rPr>
        <w:t xml:space="preserve">Foursquare that contains </w:t>
      </w:r>
      <w:r w:rsidR="002F5444">
        <w:rPr>
          <w:b w:val="0"/>
          <w:bCs/>
          <w:shd w:val="clear" w:color="auto" w:fill="FFFFFF"/>
        </w:rPr>
        <w:t>the different venues that sell juice in the Bay area</w:t>
      </w:r>
      <w:r w:rsidR="00995230">
        <w:rPr>
          <w:b w:val="0"/>
          <w:bCs/>
          <w:shd w:val="clear" w:color="auto" w:fill="FFFFFF"/>
        </w:rPr>
        <w:t xml:space="preserve">, </w:t>
      </w:r>
      <w:r w:rsidR="00B95469">
        <w:rPr>
          <w:b w:val="0"/>
          <w:bCs/>
          <w:shd w:val="clear" w:color="auto" w:fill="FFFFFF"/>
        </w:rPr>
        <w:t xml:space="preserve">gyms and </w:t>
      </w:r>
      <w:r w:rsidR="000A3A29">
        <w:rPr>
          <w:b w:val="0"/>
          <w:bCs/>
          <w:shd w:val="clear" w:color="auto" w:fill="FFFFFF"/>
        </w:rPr>
        <w:t>wellness venues</w:t>
      </w:r>
      <w:r w:rsidR="007705E5">
        <w:rPr>
          <w:b w:val="0"/>
          <w:bCs/>
          <w:shd w:val="clear" w:color="auto" w:fill="FFFFFF"/>
        </w:rPr>
        <w:t xml:space="preserve"> (see sample tables and maps below)</w:t>
      </w:r>
      <w:r w:rsidR="00B95469">
        <w:rPr>
          <w:b w:val="0"/>
          <w:bCs/>
          <w:shd w:val="clear" w:color="auto" w:fill="FFFFFF"/>
        </w:rPr>
        <w:t>.</w:t>
      </w:r>
      <w:r w:rsidR="000A3A29">
        <w:rPr>
          <w:b w:val="0"/>
          <w:bCs/>
          <w:shd w:val="clear" w:color="auto" w:fill="FFFFFF"/>
        </w:rPr>
        <w:t xml:space="preserve"> These data was </w:t>
      </w:r>
      <w:r w:rsidR="000A3A29">
        <w:rPr>
          <w:b w:val="0"/>
          <w:bCs/>
          <w:shd w:val="clear" w:color="auto" w:fill="FFFFFF"/>
        </w:rPr>
        <w:lastRenderedPageBreak/>
        <w:t xml:space="preserve">used to determine how many wellness venues are per neighborhood, comparing this to number of juice bars and making recommendations </w:t>
      </w:r>
      <w:r w:rsidR="00587CB2">
        <w:rPr>
          <w:b w:val="0"/>
          <w:bCs/>
          <w:shd w:val="clear" w:color="auto" w:fill="FFFFFF"/>
        </w:rPr>
        <w:t xml:space="preserve">of locations </w:t>
      </w:r>
      <w:r w:rsidR="000A3A29">
        <w:rPr>
          <w:b w:val="0"/>
          <w:bCs/>
          <w:shd w:val="clear" w:color="auto" w:fill="FFFFFF"/>
        </w:rPr>
        <w:t xml:space="preserve">in order to </w:t>
      </w:r>
      <w:r w:rsidR="00587CB2">
        <w:rPr>
          <w:b w:val="0"/>
          <w:bCs/>
          <w:shd w:val="clear" w:color="auto" w:fill="FFFFFF"/>
        </w:rPr>
        <w:t>set up a new juice bar business. Example of data used from Foursquare are shown below:</w:t>
      </w:r>
    </w:p>
    <w:p w14:paraId="4AD70EE5" w14:textId="37634B5F" w:rsidR="00B95469" w:rsidRDefault="00B95469" w:rsidP="009A4BA5">
      <w:pPr>
        <w:rPr>
          <w:b w:val="0"/>
          <w:bCs/>
          <w:noProof/>
          <w:shd w:val="clear" w:color="auto" w:fill="FFFFFF"/>
        </w:rPr>
      </w:pPr>
    </w:p>
    <w:p w14:paraId="774F4FBA" w14:textId="38B29911" w:rsidR="00B95469" w:rsidRDefault="00B95469" w:rsidP="009A4BA5">
      <w:pPr>
        <w:rPr>
          <w:b w:val="0"/>
          <w:bCs/>
          <w:noProof/>
          <w:shd w:val="clear" w:color="auto" w:fill="FFFFFF"/>
        </w:rPr>
      </w:pPr>
    </w:p>
    <w:p w14:paraId="38D78464" w14:textId="5CCB0FDA" w:rsidR="00B95469" w:rsidRDefault="00B95469" w:rsidP="00BF02F3">
      <w:pPr>
        <w:pStyle w:val="Heading2"/>
        <w:rPr>
          <w:b/>
          <w:bCs/>
          <w:noProof/>
          <w:shd w:val="clear" w:color="auto" w:fill="FFFFFF"/>
        </w:rPr>
      </w:pPr>
      <w:r>
        <w:rPr>
          <w:noProof/>
          <w:shd w:val="clear" w:color="auto" w:fill="FFFFFF"/>
        </w:rPr>
        <w:t>Juice selling venues</w:t>
      </w:r>
    </w:p>
    <w:p w14:paraId="4F3A09D2" w14:textId="77777777" w:rsidR="00B95469" w:rsidRDefault="00B95469" w:rsidP="009A4BA5">
      <w:pPr>
        <w:rPr>
          <w:b w:val="0"/>
          <w:bCs/>
          <w:noProof/>
          <w:shd w:val="clear" w:color="auto" w:fill="FFFFFF"/>
        </w:rPr>
      </w:pPr>
    </w:p>
    <w:p w14:paraId="287F4B12" w14:textId="69F191B9" w:rsidR="002F5444" w:rsidRDefault="003600AA" w:rsidP="009A4BA5">
      <w:pPr>
        <w:rPr>
          <w:b w:val="0"/>
          <w:bCs/>
          <w:shd w:val="clear" w:color="auto" w:fill="FFFFFF"/>
        </w:rPr>
      </w:pPr>
      <w:r>
        <w:rPr>
          <w:b w:val="0"/>
          <w:bCs/>
          <w:noProof/>
          <w:shd w:val="clear" w:color="auto" w:fill="FFFFFF"/>
        </w:rPr>
        <w:drawing>
          <wp:inline distT="0" distB="0" distL="0" distR="0" wp14:anchorId="028011A2" wp14:editId="4AF8B11D">
            <wp:extent cx="4467225" cy="2968708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 Bay Juice Bars 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90" cy="29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C1B" w14:textId="5E8F3820" w:rsidR="003600AA" w:rsidRDefault="003600AA" w:rsidP="009A4BA5">
      <w:pPr>
        <w:rPr>
          <w:b w:val="0"/>
          <w:bCs/>
          <w:shd w:val="clear" w:color="auto" w:fill="FFFFFF"/>
        </w:rPr>
      </w:pPr>
    </w:p>
    <w:p w14:paraId="3769082E" w14:textId="628290AC" w:rsidR="003600AA" w:rsidRPr="009A4BA5" w:rsidRDefault="003600AA" w:rsidP="009A4BA5">
      <w:pPr>
        <w:rPr>
          <w:b w:val="0"/>
          <w:bCs/>
          <w:shd w:val="clear" w:color="auto" w:fill="FFFFFF"/>
        </w:rPr>
      </w:pPr>
      <w:r>
        <w:rPr>
          <w:b w:val="0"/>
          <w:bCs/>
          <w:noProof/>
          <w:shd w:val="clear" w:color="auto" w:fill="FFFFFF"/>
        </w:rPr>
        <w:drawing>
          <wp:inline distT="0" distB="0" distL="0" distR="0" wp14:anchorId="45F4F3EB" wp14:editId="32272C78">
            <wp:extent cx="3167774" cy="299529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 Bay Juice Ba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53" cy="30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0DD" w14:textId="297D7E43" w:rsidR="00620B54" w:rsidRDefault="00620B54" w:rsidP="00620B54">
      <w:pPr>
        <w:pStyle w:val="Heading1"/>
      </w:pPr>
    </w:p>
    <w:p w14:paraId="1AC9EA59" w14:textId="127FEF6A" w:rsidR="00B95469" w:rsidRDefault="00B95469" w:rsidP="00B95469">
      <w:pPr>
        <w:pStyle w:val="Heading2"/>
      </w:pPr>
      <w:r>
        <w:t>Gyms</w:t>
      </w:r>
    </w:p>
    <w:p w14:paraId="51106337" w14:textId="7E434E36" w:rsidR="00B95469" w:rsidRDefault="00B95469" w:rsidP="00B95469">
      <w:r>
        <w:rPr>
          <w:noProof/>
        </w:rPr>
        <w:drawing>
          <wp:inline distT="0" distB="0" distL="0" distR="0" wp14:anchorId="174408E9" wp14:editId="12FBE7F9">
            <wp:extent cx="4352925" cy="3070178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yms 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788" cy="30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9D8" w14:textId="77777777" w:rsidR="00587CB2" w:rsidRPr="00B95469" w:rsidRDefault="00587CB2" w:rsidP="00B95469"/>
    <w:p w14:paraId="068B653A" w14:textId="64FF0855" w:rsidR="00B95469" w:rsidRDefault="00B95469" w:rsidP="00B95469">
      <w:r>
        <w:rPr>
          <w:noProof/>
        </w:rPr>
        <w:drawing>
          <wp:inline distT="0" distB="0" distL="0" distR="0" wp14:anchorId="37EF180E" wp14:editId="0F20F428">
            <wp:extent cx="3257550" cy="3386817"/>
            <wp:effectExtent l="0" t="0" r="0" b="4445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yms ma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498" cy="33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8CA8" w14:textId="4EF3D276" w:rsidR="004B421A" w:rsidRDefault="004B421A" w:rsidP="00B95469"/>
    <w:p w14:paraId="7ADDD301" w14:textId="2AF4BAE9" w:rsidR="004B421A" w:rsidRDefault="004B421A" w:rsidP="00B95469"/>
    <w:p w14:paraId="09B345B4" w14:textId="3D85C1B0" w:rsidR="004B421A" w:rsidRDefault="004B421A" w:rsidP="00B95469"/>
    <w:p w14:paraId="23DD8525" w14:textId="77777777" w:rsidR="003D2B6D" w:rsidRDefault="003D2B6D" w:rsidP="00B95469"/>
    <w:p w14:paraId="48CF0B9D" w14:textId="72EB3E96" w:rsidR="004B421A" w:rsidRDefault="004B421A" w:rsidP="00B95469"/>
    <w:p w14:paraId="45CCECEA" w14:textId="44DDAA32" w:rsidR="004B421A" w:rsidRPr="00B95469" w:rsidRDefault="004B421A" w:rsidP="00B95469"/>
    <w:sectPr w:rsidR="004B421A" w:rsidRPr="00B95469" w:rsidSect="00DF027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6FF09" w14:textId="77777777" w:rsidR="00D50B30" w:rsidRDefault="00D50B30">
      <w:r>
        <w:separator/>
      </w:r>
    </w:p>
    <w:p w14:paraId="5222D2A9" w14:textId="77777777" w:rsidR="00D50B30" w:rsidRDefault="00D50B30"/>
  </w:endnote>
  <w:endnote w:type="continuationSeparator" w:id="0">
    <w:p w14:paraId="057E4DE4" w14:textId="77777777" w:rsidR="00D50B30" w:rsidRDefault="00D50B30">
      <w:r>
        <w:continuationSeparator/>
      </w:r>
    </w:p>
    <w:p w14:paraId="597EE0D2" w14:textId="77777777" w:rsidR="00D50B30" w:rsidRDefault="00D50B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02E9DA" w14:textId="77777777" w:rsidR="004A3D78" w:rsidRDefault="004A3D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C8239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41C85F9" w14:textId="77777777" w:rsidR="00DF027C" w:rsidRDefault="00DF02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6789E" w14:textId="77777777" w:rsidR="004A3D78" w:rsidRDefault="004A3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BE8CC" w14:textId="77777777" w:rsidR="00D50B30" w:rsidRDefault="00D50B30">
      <w:r>
        <w:separator/>
      </w:r>
    </w:p>
    <w:p w14:paraId="7F1EC9F9" w14:textId="77777777" w:rsidR="00D50B30" w:rsidRDefault="00D50B30"/>
  </w:footnote>
  <w:footnote w:type="continuationSeparator" w:id="0">
    <w:p w14:paraId="75F7B977" w14:textId="77777777" w:rsidR="00D50B30" w:rsidRDefault="00D50B30">
      <w:r>
        <w:continuationSeparator/>
      </w:r>
    </w:p>
    <w:p w14:paraId="3B92FCB9" w14:textId="77777777" w:rsidR="00D50B30" w:rsidRDefault="00D50B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CCD38" w14:textId="77777777" w:rsidR="004A3D78" w:rsidRDefault="004A3D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6E0229D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D80B73C" w14:textId="77777777" w:rsidR="00D077E9" w:rsidRDefault="00D077E9">
          <w:pPr>
            <w:pStyle w:val="Header"/>
          </w:pPr>
        </w:p>
      </w:tc>
    </w:tr>
  </w:tbl>
  <w:p w14:paraId="640D4F3D" w14:textId="77777777" w:rsidR="00D077E9" w:rsidRDefault="00D077E9" w:rsidP="00D077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BAB22" w14:textId="77777777" w:rsidR="004A3D78" w:rsidRDefault="004A3D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B30"/>
    <w:rsid w:val="0002482E"/>
    <w:rsid w:val="00050324"/>
    <w:rsid w:val="000A0150"/>
    <w:rsid w:val="000A3A29"/>
    <w:rsid w:val="000E63C9"/>
    <w:rsid w:val="00130E9D"/>
    <w:rsid w:val="00150A6D"/>
    <w:rsid w:val="00151093"/>
    <w:rsid w:val="00185B35"/>
    <w:rsid w:val="001F2BC8"/>
    <w:rsid w:val="001F5F6B"/>
    <w:rsid w:val="00203DCE"/>
    <w:rsid w:val="00242146"/>
    <w:rsid w:val="00243EBC"/>
    <w:rsid w:val="00246A35"/>
    <w:rsid w:val="00284348"/>
    <w:rsid w:val="002F51F5"/>
    <w:rsid w:val="002F5444"/>
    <w:rsid w:val="003051A8"/>
    <w:rsid w:val="00312137"/>
    <w:rsid w:val="00330359"/>
    <w:rsid w:val="0033762F"/>
    <w:rsid w:val="003600AA"/>
    <w:rsid w:val="00366C7E"/>
    <w:rsid w:val="00384EA3"/>
    <w:rsid w:val="003A39A1"/>
    <w:rsid w:val="003C2191"/>
    <w:rsid w:val="003D2B6D"/>
    <w:rsid w:val="003D3863"/>
    <w:rsid w:val="004110DE"/>
    <w:rsid w:val="0044085A"/>
    <w:rsid w:val="004A3D78"/>
    <w:rsid w:val="004B21A5"/>
    <w:rsid w:val="004B421A"/>
    <w:rsid w:val="005037F0"/>
    <w:rsid w:val="00516A86"/>
    <w:rsid w:val="005275F6"/>
    <w:rsid w:val="0055561A"/>
    <w:rsid w:val="00572102"/>
    <w:rsid w:val="00587CB2"/>
    <w:rsid w:val="005F1BB0"/>
    <w:rsid w:val="00620B54"/>
    <w:rsid w:val="00656C4D"/>
    <w:rsid w:val="006E5716"/>
    <w:rsid w:val="007302B3"/>
    <w:rsid w:val="00730733"/>
    <w:rsid w:val="00730E3A"/>
    <w:rsid w:val="00736AAF"/>
    <w:rsid w:val="00765B2A"/>
    <w:rsid w:val="007705E5"/>
    <w:rsid w:val="00783A34"/>
    <w:rsid w:val="007C6B52"/>
    <w:rsid w:val="007D16C5"/>
    <w:rsid w:val="00815F09"/>
    <w:rsid w:val="00862FE4"/>
    <w:rsid w:val="0086389A"/>
    <w:rsid w:val="0087605E"/>
    <w:rsid w:val="008B1FEE"/>
    <w:rsid w:val="008E3981"/>
    <w:rsid w:val="008E5B88"/>
    <w:rsid w:val="00903C32"/>
    <w:rsid w:val="00916B16"/>
    <w:rsid w:val="009173B9"/>
    <w:rsid w:val="0093335D"/>
    <w:rsid w:val="0093613E"/>
    <w:rsid w:val="00943026"/>
    <w:rsid w:val="00966B81"/>
    <w:rsid w:val="00995230"/>
    <w:rsid w:val="009A4BA5"/>
    <w:rsid w:val="009C7720"/>
    <w:rsid w:val="00A23AFA"/>
    <w:rsid w:val="00A31B3E"/>
    <w:rsid w:val="00A532F3"/>
    <w:rsid w:val="00A8489E"/>
    <w:rsid w:val="00AC29F3"/>
    <w:rsid w:val="00B231E5"/>
    <w:rsid w:val="00B95469"/>
    <w:rsid w:val="00BE656D"/>
    <w:rsid w:val="00BF02F3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0B30"/>
    <w:rsid w:val="00D5413D"/>
    <w:rsid w:val="00D570A9"/>
    <w:rsid w:val="00D70D02"/>
    <w:rsid w:val="00D721D4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352C3E"/>
  <w15:docId w15:val="{C3BA930E-2A76-4A75-934E-78E99CA8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8E39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://www.healthysf.org/bdi/outcomes/zipmap.htm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03432\AppData\Roaming\Microsoft\Templates\Report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F965FBBEA20B4496C2C1D25240399B" ma:contentTypeVersion="12" ma:contentTypeDescription="Create a new document." ma:contentTypeScope="" ma:versionID="e8d2d6458eb95f48f105666a929a6d6d">
  <xsd:schema xmlns:xsd="http://www.w3.org/2001/XMLSchema" xmlns:xs="http://www.w3.org/2001/XMLSchema" xmlns:p="http://schemas.microsoft.com/office/2006/metadata/properties" xmlns:ns1="http://schemas.microsoft.com/sharepoint/v3" xmlns:ns3="743b3e1c-4f68-4dad-a720-6d5d9b666502" targetNamespace="http://schemas.microsoft.com/office/2006/metadata/properties" ma:root="true" ma:fieldsID="1fbde083ebb3be7c479583cf0950d2ad" ns1:_="" ns3:_="">
    <xsd:import namespace="http://schemas.microsoft.com/sharepoint/v3"/>
    <xsd:import namespace="743b3e1c-4f68-4dad-a720-6d5d9b6665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b3e1c-4f68-4dad-a720-6d5d9b6665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AC6A4A6-704B-487E-AABD-4E5B33228B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641662-B82A-478D-B5E0-B2E1A02680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43b3e1c-4f68-4dad-a720-6d5d9b6665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A377FD-5299-43B5-B298-A4948AE7B708}">
  <ds:schemaRefs>
    <ds:schemaRef ds:uri="http://schemas.microsoft.com/office/2006/metadata/properties"/>
    <ds:schemaRef ds:uri="http://schemas.microsoft.com/sharepoint/v3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743b3e1c-4f68-4dad-a720-6d5d9b666502"/>
    <ds:schemaRef ds:uri="http://purl.org/dc/elements/1.1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4358</TotalTime>
  <Pages>5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SANCHEZ HERNANDEZ, Carolina</dc:creator>
  <cp:keywords/>
  <cp:lastModifiedBy>SANCHEZ HERNANDEZ, Carolina</cp:lastModifiedBy>
  <cp:revision>24</cp:revision>
  <cp:lastPrinted>2006-08-01T17:47:00Z</cp:lastPrinted>
  <dcterms:created xsi:type="dcterms:W3CDTF">2020-06-29T16:39:00Z</dcterms:created>
  <dcterms:modified xsi:type="dcterms:W3CDTF">2020-07-03T14:08:00Z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4b0e185e-c946-438c-98e1-ea1622582099_Enabled">
    <vt:lpwstr>True</vt:lpwstr>
  </property>
  <property fmtid="{D5CDD505-2E9C-101B-9397-08002B2CF9AE}" pid="4" name="MSIP_Label_4b0e185e-c946-438c-98e1-ea1622582099_SiteId">
    <vt:lpwstr>6712909a-9dfb-4378-aeb0-b8dd26df7eda</vt:lpwstr>
  </property>
  <property fmtid="{D5CDD505-2E9C-101B-9397-08002B2CF9AE}" pid="5" name="MSIP_Label_4b0e185e-c946-438c-98e1-ea1622582099_Owner">
    <vt:lpwstr>Carolina.SANCHEZHERNANDEZ@nats.co.uk</vt:lpwstr>
  </property>
  <property fmtid="{D5CDD505-2E9C-101B-9397-08002B2CF9AE}" pid="6" name="MSIP_Label_4b0e185e-c946-438c-98e1-ea1622582099_SetDate">
    <vt:lpwstr>2020-06-29T16:58:15.1298935Z</vt:lpwstr>
  </property>
  <property fmtid="{D5CDD505-2E9C-101B-9397-08002B2CF9AE}" pid="7" name="MSIP_Label_4b0e185e-c946-438c-98e1-ea1622582099_Name">
    <vt:lpwstr>Unmarked</vt:lpwstr>
  </property>
  <property fmtid="{D5CDD505-2E9C-101B-9397-08002B2CF9AE}" pid="8" name="MSIP_Label_4b0e185e-c946-438c-98e1-ea1622582099_Application">
    <vt:lpwstr>Microsoft Azure Information Protection</vt:lpwstr>
  </property>
  <property fmtid="{D5CDD505-2E9C-101B-9397-08002B2CF9AE}" pid="9" name="MSIP_Label_4b0e185e-c946-438c-98e1-ea1622582099_ActionId">
    <vt:lpwstr>8cfd0169-babe-4969-b83f-6cb1ca414241</vt:lpwstr>
  </property>
  <property fmtid="{D5CDD505-2E9C-101B-9397-08002B2CF9AE}" pid="10" name="MSIP_Label_4b0e185e-c946-438c-98e1-ea1622582099_Extended_MSFT_Method">
    <vt:lpwstr>Automatic</vt:lpwstr>
  </property>
  <property fmtid="{D5CDD505-2E9C-101B-9397-08002B2CF9AE}" pid="11" name="Sensitivity">
    <vt:lpwstr>Unmarked</vt:lpwstr>
  </property>
  <property fmtid="{D5CDD505-2E9C-101B-9397-08002B2CF9AE}" pid="12" name="ContentTypeId">
    <vt:lpwstr>0x010100D1F965FBBEA20B4496C2C1D25240399B</vt:lpwstr>
  </property>
</Properties>
</file>